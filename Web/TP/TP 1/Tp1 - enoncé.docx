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DAF4F" w14:textId="22F71FB9" w:rsidR="003E32F1" w:rsidRDefault="00187C6E" w:rsidP="00AC24D0">
      <w:pPr>
        <w:pStyle w:val="Titre1"/>
      </w:pPr>
      <w:r>
        <w:t xml:space="preserve">Travail pratique 1 </w:t>
      </w:r>
    </w:p>
    <w:p w14:paraId="1D446C66" w14:textId="1B8FDA5D" w:rsidR="00996BCC" w:rsidRDefault="00187C6E" w:rsidP="00187C6E">
      <w:pPr>
        <w:pStyle w:val="Titre2"/>
      </w:pPr>
      <w:r>
        <w:t xml:space="preserve">La compagnie </w:t>
      </w:r>
      <w:proofErr w:type="spellStart"/>
      <w:r>
        <w:t>Designax</w:t>
      </w:r>
      <w:proofErr w:type="spellEnd"/>
    </w:p>
    <w:p w14:paraId="78B8E392" w14:textId="67FF444F" w:rsidR="00187C6E" w:rsidRDefault="00187C6E" w:rsidP="00187C6E"/>
    <w:p w14:paraId="46EC76AC" w14:textId="44BD42AD" w:rsidR="00187C6E" w:rsidRDefault="00187C6E" w:rsidP="0086752E">
      <w:pPr>
        <w:jc w:val="both"/>
      </w:pPr>
      <w:proofErr w:type="spellStart"/>
      <w:r>
        <w:t>Designax</w:t>
      </w:r>
      <w:proofErr w:type="spellEnd"/>
      <w:r w:rsidR="0086752E">
        <w:t xml:space="preserve"> est un logiciel permettant de produire et d'échanger des dessins techniques destinés au domaine de l'architecture. Vous devez dans ce travail produire la page des rubriques d'aide du site de </w:t>
      </w:r>
      <w:proofErr w:type="spellStart"/>
      <w:r w:rsidR="0086752E">
        <w:t>Designax</w:t>
      </w:r>
      <w:proofErr w:type="spellEnd"/>
    </w:p>
    <w:p w14:paraId="51AD3D8F" w14:textId="15C7455F" w:rsidR="00AE3653" w:rsidRDefault="00AE3653" w:rsidP="00AE3653">
      <w:pPr>
        <w:ind w:left="-1276"/>
        <w:jc w:val="center"/>
      </w:pPr>
      <w:r w:rsidRPr="00AE3653">
        <w:drawing>
          <wp:inline distT="0" distB="0" distL="0" distR="0" wp14:anchorId="7998453B" wp14:editId="2ACE0AC6">
            <wp:extent cx="7072376" cy="62357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162" r="18424"/>
                    <a:stretch/>
                  </pic:blipFill>
                  <pic:spPr bwMode="auto">
                    <a:xfrm>
                      <a:off x="0" y="0"/>
                      <a:ext cx="7112490" cy="627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CF96C" w14:textId="182468BC" w:rsidR="00AE3653" w:rsidRDefault="00AE3653" w:rsidP="00AE3653">
      <w:pPr>
        <w:pStyle w:val="Titre2"/>
      </w:pPr>
      <w:r>
        <w:lastRenderedPageBreak/>
        <w:t>Codes de couleurs :</w:t>
      </w:r>
    </w:p>
    <w:p w14:paraId="47D2C12C" w14:textId="7B499CC2" w:rsidR="00AE3653" w:rsidRDefault="00AE3653" w:rsidP="00AE3653"/>
    <w:p w14:paraId="520FAE45" w14:textId="2F48DE76" w:rsidR="00AE3653" w:rsidRDefault="00AE3653" w:rsidP="00AE3653">
      <w:r>
        <w:rPr>
          <w:noProof/>
        </w:rPr>
        <w:drawing>
          <wp:inline distT="0" distB="0" distL="0" distR="0" wp14:anchorId="0560D307" wp14:editId="03C17241">
            <wp:extent cx="2684443" cy="1352248"/>
            <wp:effectExtent l="0" t="0" r="1905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562" t="30136" r="58147" b="59464"/>
                    <a:stretch/>
                  </pic:blipFill>
                  <pic:spPr bwMode="auto">
                    <a:xfrm>
                      <a:off x="0" y="0"/>
                      <a:ext cx="2702627" cy="136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B2D36" w14:textId="0B522A04" w:rsidR="00AE3653" w:rsidRDefault="00AE3653" w:rsidP="00AE3653"/>
    <w:p w14:paraId="6A22942C" w14:textId="7120ADF6" w:rsidR="00AE3653" w:rsidRDefault="00AE3653" w:rsidP="00AE3653">
      <w:pPr>
        <w:pStyle w:val="Titre2"/>
      </w:pPr>
      <w:r>
        <w:t>Police à utiliser :</w:t>
      </w:r>
    </w:p>
    <w:p w14:paraId="0DBEB958" w14:textId="68D92BEC" w:rsidR="00AE3653" w:rsidRDefault="00AE3653" w:rsidP="00AE3653"/>
    <w:p w14:paraId="6E76FD75" w14:textId="551D7B0C" w:rsidR="00AE3653" w:rsidRDefault="00AE3653" w:rsidP="00AE3653">
      <w:r>
        <w:t>Google Fonts R</w:t>
      </w:r>
      <w:proofErr w:type="spellStart"/>
      <w:r>
        <w:t>oboto</w:t>
      </w:r>
      <w:proofErr w:type="spellEnd"/>
      <w:r>
        <w:t xml:space="preserve"> </w:t>
      </w:r>
    </w:p>
    <w:p w14:paraId="67064C21" w14:textId="77A386D8" w:rsidR="00AE3653" w:rsidRDefault="00AE3653" w:rsidP="00AE3653"/>
    <w:p w14:paraId="57790C25" w14:textId="77C0D8A9" w:rsidR="00AE3653" w:rsidRDefault="00AE3653" w:rsidP="00AE3653">
      <w:pPr>
        <w:pStyle w:val="Titre2"/>
      </w:pPr>
      <w:r>
        <w:t>Autres informations importantes :</w:t>
      </w:r>
    </w:p>
    <w:p w14:paraId="3C44CDFF" w14:textId="369F7A31" w:rsidR="00AE3653" w:rsidRDefault="00AE3653" w:rsidP="00AE3653"/>
    <w:p w14:paraId="1F1F7961" w14:textId="4549BAE8" w:rsidR="00AE3653" w:rsidRDefault="00AE3653" w:rsidP="00AE3653">
      <w:pPr>
        <w:pStyle w:val="Paragraphedeliste"/>
        <w:numPr>
          <w:ilvl w:val="0"/>
          <w:numId w:val="19"/>
        </w:numPr>
      </w:pPr>
      <w:r>
        <w:t>La page a une largeur fixe de 1200 px et est centrée</w:t>
      </w:r>
    </w:p>
    <w:p w14:paraId="38942E19" w14:textId="47EB8959" w:rsidR="00AE3653" w:rsidRDefault="00AE3653" w:rsidP="00AE3653">
      <w:pPr>
        <w:pStyle w:val="Paragraphedeliste"/>
        <w:numPr>
          <w:ilvl w:val="0"/>
          <w:numId w:val="19"/>
        </w:numPr>
      </w:pPr>
      <w:r>
        <w:t xml:space="preserve">Tous les endroits qui semblent pouvoir servir de liens doivent avoir une balise a </w:t>
      </w:r>
      <w:proofErr w:type="gramStart"/>
      <w:r>
        <w:t>( vous</w:t>
      </w:r>
      <w:proofErr w:type="gramEnd"/>
      <w:r>
        <w:t xml:space="preserve"> pouvez l'attribut href vide )</w:t>
      </w:r>
    </w:p>
    <w:p w14:paraId="3200FF96" w14:textId="3F440A78" w:rsidR="00AE3653" w:rsidRDefault="00AE3653" w:rsidP="00AE3653">
      <w:pPr>
        <w:pStyle w:val="Paragraphedeliste"/>
        <w:numPr>
          <w:ilvl w:val="0"/>
          <w:numId w:val="19"/>
        </w:numPr>
      </w:pPr>
      <w:r>
        <w:t xml:space="preserve">Notez les coins arrondis de la </w:t>
      </w:r>
      <w:proofErr w:type="gramStart"/>
      <w:r>
        <w:t>page</w:t>
      </w:r>
      <w:r w:rsidR="00075E88">
        <w:t xml:space="preserve">  (</w:t>
      </w:r>
      <w:proofErr w:type="gramEnd"/>
      <w:r w:rsidR="00075E88">
        <w:t xml:space="preserve"> propriété </w:t>
      </w:r>
      <w:r w:rsidR="00075E88" w:rsidRPr="00075E88">
        <w:rPr>
          <w:rFonts w:ascii="Courier New" w:hAnsi="Courier New" w:cs="Courier New"/>
          <w:sz w:val="22"/>
          <w:szCs w:val="20"/>
        </w:rPr>
        <w:t>border-top-right-radius</w:t>
      </w:r>
      <w:r w:rsidR="00075E88" w:rsidRPr="00075E88">
        <w:rPr>
          <w:sz w:val="22"/>
          <w:szCs w:val="20"/>
        </w:rPr>
        <w:t xml:space="preserve"> </w:t>
      </w:r>
      <w:r w:rsidR="00075E88">
        <w:t xml:space="preserve">par exemple ) </w:t>
      </w:r>
    </w:p>
    <w:p w14:paraId="5B1E620A" w14:textId="582B650D" w:rsidR="00AE3653" w:rsidRDefault="00AE3653" w:rsidP="00AE3653">
      <w:pPr>
        <w:pStyle w:val="Paragraphedeliste"/>
        <w:numPr>
          <w:ilvl w:val="0"/>
          <w:numId w:val="19"/>
        </w:numPr>
      </w:pPr>
      <w:r>
        <w:t xml:space="preserve">Les images utilisées sont sur LÉA. Questionnez-vous à savoir si l'image doit être en background ou en tant que balise </w:t>
      </w:r>
      <w:proofErr w:type="spellStart"/>
      <w:r>
        <w:t>img</w:t>
      </w:r>
      <w:proofErr w:type="spellEnd"/>
      <w:r>
        <w:t xml:space="preserve"> à l'aide de la discussion en classe</w:t>
      </w:r>
    </w:p>
    <w:p w14:paraId="13D08F3F" w14:textId="37B9BBE5" w:rsidR="00AE3653" w:rsidRDefault="00AE3653" w:rsidP="00AE3653">
      <w:pPr>
        <w:pStyle w:val="Paragraphedeliste"/>
        <w:numPr>
          <w:ilvl w:val="0"/>
          <w:numId w:val="19"/>
        </w:numPr>
      </w:pPr>
      <w:r>
        <w:t xml:space="preserve">Utilisez la propriété </w:t>
      </w:r>
      <w:proofErr w:type="spellStart"/>
      <w:proofErr w:type="gramStart"/>
      <w:r>
        <w:t>display:flex</w:t>
      </w:r>
      <w:proofErr w:type="spellEnd"/>
      <w:proofErr w:type="gramEnd"/>
      <w:r>
        <w:t xml:space="preserve"> pour répartir les blocs un à côté de l'autre.</w:t>
      </w:r>
    </w:p>
    <w:p w14:paraId="2B8DABB1" w14:textId="57442D35" w:rsidR="00AE3653" w:rsidRDefault="00AE3653" w:rsidP="00AE3653">
      <w:pPr>
        <w:pStyle w:val="Paragraphedeliste"/>
        <w:numPr>
          <w:ilvl w:val="0"/>
          <w:numId w:val="19"/>
        </w:numPr>
      </w:pPr>
      <w:r>
        <w:t>Le formulaire Rechercher n'a pas à être fonctionnel, vous pouvez le coder en html avec ces lignes de code :</w:t>
      </w:r>
    </w:p>
    <w:p w14:paraId="6D873A0B" w14:textId="77CAB87F" w:rsidR="00AE3653" w:rsidRDefault="00AE3653" w:rsidP="00AE3653">
      <w:pPr>
        <w:pStyle w:val="Paragraphedeliste"/>
      </w:pPr>
    </w:p>
    <w:p w14:paraId="3714CDC2" w14:textId="2D356D83" w:rsidR="00AE3653" w:rsidRDefault="00C15593" w:rsidP="00AE3653">
      <w:pPr>
        <w:pStyle w:val="Paragraphedeliste"/>
      </w:pPr>
      <w:r>
        <w:rPr>
          <w:noProof/>
        </w:rPr>
        <w:drawing>
          <wp:inline distT="0" distB="0" distL="0" distR="0" wp14:anchorId="4E86E80D" wp14:editId="5D2D4824">
            <wp:extent cx="4944044" cy="908685"/>
            <wp:effectExtent l="0" t="0" r="9525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755" t="39701" r="45745" b="48032"/>
                    <a:stretch/>
                  </pic:blipFill>
                  <pic:spPr bwMode="auto">
                    <a:xfrm>
                      <a:off x="0" y="0"/>
                      <a:ext cx="4965710" cy="91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0BA9" w14:textId="0A4740C4" w:rsidR="00C15593" w:rsidRDefault="00C15593" w:rsidP="00AE3653">
      <w:pPr>
        <w:pStyle w:val="Paragraphedeliste"/>
      </w:pPr>
    </w:p>
    <w:p w14:paraId="6A8C681B" w14:textId="748987D0" w:rsidR="00C15593" w:rsidRDefault="00C15593" w:rsidP="00C15593">
      <w:pPr>
        <w:pStyle w:val="Paragraphedeliste"/>
        <w:numPr>
          <w:ilvl w:val="0"/>
          <w:numId w:val="19"/>
        </w:numPr>
      </w:pPr>
      <w:r>
        <w:lastRenderedPageBreak/>
        <w:t>Utilisez des balises sémantiquement pertinentes aux éléments qui composent votre page</w:t>
      </w:r>
    </w:p>
    <w:p w14:paraId="5B2C28C0" w14:textId="497C2E81" w:rsidR="00C15593" w:rsidRDefault="00C15593" w:rsidP="00C15593">
      <w:pPr>
        <w:pStyle w:val="Paragraphedeliste"/>
        <w:numPr>
          <w:ilvl w:val="0"/>
          <w:numId w:val="19"/>
        </w:numPr>
      </w:pPr>
      <w:r>
        <w:t xml:space="preserve">Alternez entre </w:t>
      </w:r>
      <w:proofErr w:type="spellStart"/>
      <w:r>
        <w:t>em</w:t>
      </w:r>
      <w:proofErr w:type="spellEnd"/>
      <w:r>
        <w:t>, px et % pour vos unités</w:t>
      </w:r>
    </w:p>
    <w:p w14:paraId="3C10E155" w14:textId="273A1B94" w:rsidR="00075E88" w:rsidRDefault="00075E88" w:rsidP="00C15593">
      <w:pPr>
        <w:pStyle w:val="Paragraphedeliste"/>
        <w:numPr>
          <w:ilvl w:val="0"/>
          <w:numId w:val="19"/>
        </w:numPr>
      </w:pPr>
      <w:r>
        <w:t xml:space="preserve">Pour justifier le texte </w:t>
      </w:r>
      <w:proofErr w:type="gramStart"/>
      <w:r>
        <w:t>( aligné</w:t>
      </w:r>
      <w:proofErr w:type="gramEnd"/>
      <w:r>
        <w:t xml:space="preserve"> ) : </w:t>
      </w:r>
      <w:proofErr w:type="spellStart"/>
      <w:r w:rsidRPr="00075E88">
        <w:rPr>
          <w:rFonts w:ascii="Courier New" w:hAnsi="Courier New" w:cs="Courier New"/>
        </w:rPr>
        <w:t>text-align:justify</w:t>
      </w:r>
      <w:proofErr w:type="spellEnd"/>
    </w:p>
    <w:p w14:paraId="29BD42D1" w14:textId="53C71337" w:rsidR="00C15593" w:rsidRPr="00AE3653" w:rsidRDefault="00C15593" w:rsidP="00C15593">
      <w:pPr>
        <w:pStyle w:val="Paragraphedeliste"/>
        <w:numPr>
          <w:ilvl w:val="0"/>
          <w:numId w:val="19"/>
        </w:numPr>
      </w:pPr>
      <w:r>
        <w:t>Bon travail !</w:t>
      </w:r>
    </w:p>
    <w:sectPr w:rsidR="00C15593" w:rsidRPr="00AE3653">
      <w:headerReference w:type="default" r:id="rId10"/>
      <w:footerReference w:type="default" r:id="rId1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3EA90" w14:textId="77777777" w:rsidR="00412BFC" w:rsidRDefault="00412BFC" w:rsidP="004F5629">
      <w:pPr>
        <w:spacing w:after="0" w:line="240" w:lineRule="auto"/>
      </w:pPr>
      <w:r>
        <w:separator/>
      </w:r>
    </w:p>
  </w:endnote>
  <w:endnote w:type="continuationSeparator" w:id="0">
    <w:p w14:paraId="0F4235A2" w14:textId="77777777" w:rsidR="00412BFC" w:rsidRDefault="00412BFC" w:rsidP="004F56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Biome">
    <w:altName w:val="Biome"/>
    <w:charset w:val="00"/>
    <w:family w:val="swiss"/>
    <w:pitch w:val="variable"/>
    <w:sig w:usb0="A11526FF" w:usb1="8000000A" w:usb2="0001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A408E" w14:textId="6C6801DD" w:rsidR="004F5629" w:rsidRDefault="00A043D9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13FFD19C" wp14:editId="71652278">
              <wp:simplePos x="0" y="0"/>
              <wp:positionH relativeFrom="rightMargin">
                <wp:posOffset>266700</wp:posOffset>
              </wp:positionH>
              <wp:positionV relativeFrom="page">
                <wp:posOffset>9466580</wp:posOffset>
              </wp:positionV>
              <wp:extent cx="412750" cy="438150"/>
              <wp:effectExtent l="0" t="0" r="6350" b="0"/>
              <wp:wrapNone/>
              <wp:docPr id="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12750" cy="4381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 w:val="48"/>
                              <w:szCs w:val="48"/>
                            </w:rPr>
                            <w:id w:val="-1807150379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Content>
                            <w:p w14:paraId="58190BB6" w14:textId="77777777" w:rsidR="00A043D9" w:rsidRDefault="00A043D9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  <w:lang w:val="fr-FR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FFD19C" id="Rectangle 7" o:spid="_x0000_s1027" style="position:absolute;margin-left:21pt;margin-top:745.4pt;width:32.5pt;height:34.5pt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" o:allowincell="f" stroked="f">
              <v:textbox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 w:val="48"/>
                        <w:szCs w:val="48"/>
                      </w:rPr>
                      <w:id w:val="-1807150379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p w14:paraId="58190BB6" w14:textId="77777777" w:rsidR="00A043D9" w:rsidRDefault="00A043D9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 w:val="72"/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</w:rP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  <w:lang w:val="fr-FR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 w:rsidR="004F5629"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067FD118" wp14:editId="70853AFD">
              <wp:simplePos x="0" y="0"/>
              <wp:positionH relativeFrom="margin">
                <wp:posOffset>0</wp:posOffset>
              </wp:positionH>
              <wp:positionV relativeFrom="page">
                <wp:posOffset>9606915</wp:posOffset>
              </wp:positionV>
              <wp:extent cx="5950039" cy="270457"/>
              <wp:effectExtent l="0" t="0" r="0" b="508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7030A0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68D9AE2F" w14:textId="77777777" w:rsidR="004F5629" w:rsidRPr="004F5629" w:rsidRDefault="004F5629" w:rsidP="004F5629">
                          <w:pPr>
                            <w:pStyle w:val="En-tte"/>
                            <w:jc w:val="center"/>
                            <w:rPr>
                              <w:i/>
                              <w:iCs/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HAnsi"/>
                              <w:i/>
                              <w:iCs/>
                              <w:caps/>
                              <w:color w:val="FFFFFF" w:themeColor="background1"/>
                            </w:rPr>
                            <w:t>©</w:t>
                          </w:r>
                          <w:r>
                            <w:rPr>
                              <w:i/>
                              <w:iCs/>
                              <w:caps/>
                              <w:color w:val="FFFFFF" w:themeColor="background1"/>
                            </w:rPr>
                            <w:t xml:space="preserve"> Éric labonté, Cégep du vieux montréal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67FD118" id="Rectangle 1" o:spid="_x0000_s1028" style="position:absolute;margin-left:0;margin-top:756.45pt;width:468.5pt;height:21.3pt;z-index:-251655168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" o:allowoverlap="f" fillcolor="#7030a0" stroked="f" strokeweight="1pt">
              <v:textbox style="mso-fit-shape-to-text:t">
                <w:txbxContent>
                  <w:p w14:paraId="68D9AE2F" w14:textId="77777777" w:rsidR="004F5629" w:rsidRPr="004F5629" w:rsidRDefault="004F5629" w:rsidP="004F5629">
                    <w:pPr>
                      <w:pStyle w:val="En-tte"/>
                      <w:jc w:val="center"/>
                      <w:rPr>
                        <w:i/>
                        <w:iCs/>
                        <w:caps/>
                        <w:color w:val="FFFFFF" w:themeColor="background1"/>
                      </w:rPr>
                    </w:pPr>
                    <w:r>
                      <w:rPr>
                        <w:rFonts w:cstheme="minorHAnsi"/>
                        <w:i/>
                        <w:iCs/>
                        <w:caps/>
                        <w:color w:val="FFFFFF" w:themeColor="background1"/>
                      </w:rPr>
                      <w:t>©</w:t>
                    </w:r>
                    <w:r>
                      <w:rPr>
                        <w:i/>
                        <w:iCs/>
                        <w:caps/>
                        <w:color w:val="FFFFFF" w:themeColor="background1"/>
                      </w:rPr>
                      <w:t xml:space="preserve"> Éric labonté, Cégep du vieux montréal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0458B" w14:textId="77777777" w:rsidR="00412BFC" w:rsidRDefault="00412BFC" w:rsidP="004F5629">
      <w:pPr>
        <w:spacing w:after="0" w:line="240" w:lineRule="auto"/>
      </w:pPr>
      <w:r>
        <w:separator/>
      </w:r>
    </w:p>
  </w:footnote>
  <w:footnote w:type="continuationSeparator" w:id="0">
    <w:p w14:paraId="0E2AE819" w14:textId="77777777" w:rsidR="00412BFC" w:rsidRDefault="00412BFC" w:rsidP="004F56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F5DFC" w14:textId="1B8585BA" w:rsidR="004F5629" w:rsidRDefault="00000000">
    <w:pPr>
      <w:pStyle w:val="En-tte"/>
    </w:pPr>
    <w:sdt>
      <w:sdtPr>
        <w:id w:val="-1606884541"/>
        <w:docPartObj>
          <w:docPartGallery w:val="Page Numbers (Margins)"/>
          <w:docPartUnique/>
        </w:docPartObj>
      </w:sdtPr>
      <w:sdtContent/>
    </w:sdt>
    <w:r w:rsidR="004F5629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07DBAC" wp14:editId="68830C6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508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7030A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cs="Biome"/>
                              <w:i/>
                              <w:iCs/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23501BB" w14:textId="77777777" w:rsidR="004F5629" w:rsidRPr="004F5629" w:rsidRDefault="004F5629">
                              <w:pPr>
                                <w:pStyle w:val="En-tte"/>
                                <w:jc w:val="center"/>
                                <w:rPr>
                                  <w:i/>
                                  <w:iCs/>
                                  <w:caps/>
                                  <w:color w:val="FFFFFF" w:themeColor="background1"/>
                                </w:rPr>
                              </w:pPr>
                              <w:r w:rsidRPr="004F5629">
                                <w:rPr>
                                  <w:rFonts w:cs="Biome"/>
                                  <w:i/>
                                  <w:iCs/>
                                  <w:caps/>
                                  <w:color w:val="FFFFFF" w:themeColor="background1"/>
                                </w:rPr>
                                <w:t>Cours 420-C32 WEb 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07DBAC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" o:allowoverlap="f" fillcolor="#7030a0" stroked="f" strokeweight="1pt">
              <v:textbox style="mso-fit-shape-to-text:t">
                <w:txbxContent>
                  <w:sdt>
                    <w:sdtPr>
                      <w:rPr>
                        <w:rFonts w:cs="Biome"/>
                        <w:i/>
                        <w:iCs/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23501BB" w14:textId="77777777" w:rsidR="004F5629" w:rsidRPr="004F5629" w:rsidRDefault="004F5629">
                        <w:pPr>
                          <w:pStyle w:val="En-tte"/>
                          <w:jc w:val="center"/>
                          <w:rPr>
                            <w:i/>
                            <w:iCs/>
                            <w:caps/>
                            <w:color w:val="FFFFFF" w:themeColor="background1"/>
                          </w:rPr>
                        </w:pPr>
                        <w:r w:rsidRPr="004F5629">
                          <w:rPr>
                            <w:rFonts w:cs="Biome"/>
                            <w:i/>
                            <w:iCs/>
                            <w:caps/>
                            <w:color w:val="FFFFFF" w:themeColor="background1"/>
                          </w:rPr>
                          <w:t>Cours 420-C32 WEb 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23992"/>
    <w:multiLevelType w:val="hybridMultilevel"/>
    <w:tmpl w:val="DACA2F74"/>
    <w:lvl w:ilvl="0" w:tplc="EBC6965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F55FF"/>
    <w:multiLevelType w:val="hybridMultilevel"/>
    <w:tmpl w:val="BEB49584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C66E02"/>
    <w:multiLevelType w:val="hybridMultilevel"/>
    <w:tmpl w:val="215291A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3B0434"/>
    <w:multiLevelType w:val="hybridMultilevel"/>
    <w:tmpl w:val="2492573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C8654E"/>
    <w:multiLevelType w:val="hybridMultilevel"/>
    <w:tmpl w:val="6FB86A64"/>
    <w:lvl w:ilvl="0" w:tplc="0C0C0001">
      <w:start w:val="1"/>
      <w:numFmt w:val="bullet"/>
      <w:lvlText w:val=""/>
      <w:lvlJc w:val="left"/>
      <w:pPr>
        <w:ind w:left="-55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5" w15:restartNumberingAfterBreak="0">
    <w:nsid w:val="3CD860AC"/>
    <w:multiLevelType w:val="hybridMultilevel"/>
    <w:tmpl w:val="FC6EB9E6"/>
    <w:lvl w:ilvl="0" w:tplc="0C0C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4E321447"/>
    <w:multiLevelType w:val="hybridMultilevel"/>
    <w:tmpl w:val="97703DE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6866CB"/>
    <w:multiLevelType w:val="hybridMultilevel"/>
    <w:tmpl w:val="4FDAEA80"/>
    <w:lvl w:ilvl="0" w:tplc="FD8A284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795E64"/>
    <w:multiLevelType w:val="hybridMultilevel"/>
    <w:tmpl w:val="D054C60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FA415D"/>
    <w:multiLevelType w:val="hybridMultilevel"/>
    <w:tmpl w:val="6C0A5A16"/>
    <w:lvl w:ilvl="0" w:tplc="B74A25B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473B76"/>
    <w:multiLevelType w:val="hybridMultilevel"/>
    <w:tmpl w:val="9C584C98"/>
    <w:lvl w:ilvl="0" w:tplc="1F1CCFA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5A7B15"/>
    <w:multiLevelType w:val="hybridMultilevel"/>
    <w:tmpl w:val="3F480A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F65DF2"/>
    <w:multiLevelType w:val="hybridMultilevel"/>
    <w:tmpl w:val="912E36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FB726B"/>
    <w:multiLevelType w:val="hybridMultilevel"/>
    <w:tmpl w:val="FD16F1C4"/>
    <w:lvl w:ilvl="0" w:tplc="893E7B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8A3438"/>
    <w:multiLevelType w:val="hybridMultilevel"/>
    <w:tmpl w:val="0BB6B0E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6A44F5"/>
    <w:multiLevelType w:val="hybridMultilevel"/>
    <w:tmpl w:val="3F703CA0"/>
    <w:lvl w:ilvl="0" w:tplc="2A52D4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134318"/>
    <w:multiLevelType w:val="hybridMultilevel"/>
    <w:tmpl w:val="7D28C55E"/>
    <w:lvl w:ilvl="0" w:tplc="6A6ACE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E80877"/>
    <w:multiLevelType w:val="hybridMultilevel"/>
    <w:tmpl w:val="EB887D4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1B6172"/>
    <w:multiLevelType w:val="hybridMultilevel"/>
    <w:tmpl w:val="A6547D5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3798944">
    <w:abstractNumId w:val="3"/>
  </w:num>
  <w:num w:numId="2" w16cid:durableId="1265923946">
    <w:abstractNumId w:val="7"/>
  </w:num>
  <w:num w:numId="3" w16cid:durableId="1442340931">
    <w:abstractNumId w:val="15"/>
  </w:num>
  <w:num w:numId="4" w16cid:durableId="1502314316">
    <w:abstractNumId w:val="5"/>
  </w:num>
  <w:num w:numId="5" w16cid:durableId="1098797509">
    <w:abstractNumId w:val="6"/>
  </w:num>
  <w:num w:numId="6" w16cid:durableId="409078716">
    <w:abstractNumId w:val="18"/>
  </w:num>
  <w:num w:numId="7" w16cid:durableId="1723673532">
    <w:abstractNumId w:val="16"/>
  </w:num>
  <w:num w:numId="8" w16cid:durableId="588543259">
    <w:abstractNumId w:val="8"/>
  </w:num>
  <w:num w:numId="9" w16cid:durableId="1310743694">
    <w:abstractNumId w:val="10"/>
  </w:num>
  <w:num w:numId="10" w16cid:durableId="1461681176">
    <w:abstractNumId w:val="9"/>
  </w:num>
  <w:num w:numId="11" w16cid:durableId="881019004">
    <w:abstractNumId w:val="13"/>
  </w:num>
  <w:num w:numId="12" w16cid:durableId="56057730">
    <w:abstractNumId w:val="0"/>
  </w:num>
  <w:num w:numId="13" w16cid:durableId="1696344963">
    <w:abstractNumId w:val="12"/>
  </w:num>
  <w:num w:numId="14" w16cid:durableId="1754742842">
    <w:abstractNumId w:val="11"/>
  </w:num>
  <w:num w:numId="15" w16cid:durableId="659622864">
    <w:abstractNumId w:val="14"/>
  </w:num>
  <w:num w:numId="16" w16cid:durableId="1648127749">
    <w:abstractNumId w:val="2"/>
  </w:num>
  <w:num w:numId="17" w16cid:durableId="1668552428">
    <w:abstractNumId w:val="1"/>
  </w:num>
  <w:num w:numId="18" w16cid:durableId="1779136511">
    <w:abstractNumId w:val="4"/>
  </w:num>
  <w:num w:numId="19" w16cid:durableId="106321218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BCC"/>
    <w:rsid w:val="00050DFD"/>
    <w:rsid w:val="00075E88"/>
    <w:rsid w:val="000C67C4"/>
    <w:rsid w:val="000F0BD5"/>
    <w:rsid w:val="001024A2"/>
    <w:rsid w:val="00103702"/>
    <w:rsid w:val="0011090A"/>
    <w:rsid w:val="0011326D"/>
    <w:rsid w:val="001670F5"/>
    <w:rsid w:val="00187C6E"/>
    <w:rsid w:val="002A4293"/>
    <w:rsid w:val="00323EF5"/>
    <w:rsid w:val="0037181D"/>
    <w:rsid w:val="00376261"/>
    <w:rsid w:val="003B006D"/>
    <w:rsid w:val="003E32F1"/>
    <w:rsid w:val="00407DF5"/>
    <w:rsid w:val="00412BFC"/>
    <w:rsid w:val="004F5629"/>
    <w:rsid w:val="00521D50"/>
    <w:rsid w:val="005343E8"/>
    <w:rsid w:val="00647155"/>
    <w:rsid w:val="0069042A"/>
    <w:rsid w:val="006B4FED"/>
    <w:rsid w:val="006C1C65"/>
    <w:rsid w:val="006D0364"/>
    <w:rsid w:val="007F33D6"/>
    <w:rsid w:val="00805C6F"/>
    <w:rsid w:val="00827510"/>
    <w:rsid w:val="00835A99"/>
    <w:rsid w:val="0086752E"/>
    <w:rsid w:val="008949C6"/>
    <w:rsid w:val="00911B93"/>
    <w:rsid w:val="0094132B"/>
    <w:rsid w:val="00996BCC"/>
    <w:rsid w:val="009A7A4B"/>
    <w:rsid w:val="00A043D9"/>
    <w:rsid w:val="00A07659"/>
    <w:rsid w:val="00A57568"/>
    <w:rsid w:val="00AC24D0"/>
    <w:rsid w:val="00AE3653"/>
    <w:rsid w:val="00B23808"/>
    <w:rsid w:val="00B716BD"/>
    <w:rsid w:val="00C15593"/>
    <w:rsid w:val="00C20CE8"/>
    <w:rsid w:val="00D04352"/>
    <w:rsid w:val="00DA105F"/>
    <w:rsid w:val="00DE40A7"/>
    <w:rsid w:val="00DF7EEC"/>
    <w:rsid w:val="00E52A63"/>
    <w:rsid w:val="00E64021"/>
    <w:rsid w:val="00E91662"/>
    <w:rsid w:val="00EE3EE9"/>
    <w:rsid w:val="00EE53C7"/>
    <w:rsid w:val="00F9029D"/>
    <w:rsid w:val="00F92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C91F7A"/>
  <w15:chartTrackingRefBased/>
  <w15:docId w15:val="{A0ED2370-FDA5-4F46-9024-C92C5269F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32B"/>
    <w:rPr>
      <w:rFonts w:ascii="Nirmala UI" w:hAnsi="Nirmala UI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F5629"/>
    <w:pPr>
      <w:keepNext/>
      <w:keepLines/>
      <w:spacing w:before="240" w:after="0"/>
      <w:outlineLvl w:val="0"/>
    </w:pPr>
    <w:rPr>
      <w:rFonts w:eastAsiaTheme="majorEastAsia" w:cstheme="majorBidi"/>
      <w:color w:val="7030A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F5629"/>
    <w:pPr>
      <w:keepNext/>
      <w:keepLines/>
      <w:spacing w:before="40" w:after="0"/>
      <w:outlineLvl w:val="1"/>
    </w:pPr>
    <w:rPr>
      <w:rFonts w:eastAsiaTheme="majorEastAsia" w:cstheme="majorBidi"/>
      <w:color w:val="7030A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F562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F5629"/>
  </w:style>
  <w:style w:type="paragraph" w:styleId="Pieddepage">
    <w:name w:val="footer"/>
    <w:basedOn w:val="Normal"/>
    <w:link w:val="PieddepageCar"/>
    <w:uiPriority w:val="99"/>
    <w:unhideWhenUsed/>
    <w:rsid w:val="004F562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F5629"/>
  </w:style>
  <w:style w:type="character" w:customStyle="1" w:styleId="Titre1Car">
    <w:name w:val="Titre 1 Car"/>
    <w:basedOn w:val="Policepardfaut"/>
    <w:link w:val="Titre1"/>
    <w:uiPriority w:val="9"/>
    <w:rsid w:val="004F5629"/>
    <w:rPr>
      <w:rFonts w:ascii="Biome" w:eastAsiaTheme="majorEastAsia" w:hAnsi="Biome" w:cstheme="majorBidi"/>
      <w:color w:val="7030A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F5629"/>
    <w:rPr>
      <w:rFonts w:ascii="Biome" w:eastAsiaTheme="majorEastAsia" w:hAnsi="Biome" w:cstheme="majorBidi"/>
      <w:color w:val="7030A0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996BC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96BCC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996BCC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996BCC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996BCC"/>
    <w:rPr>
      <w:color w:val="808080"/>
    </w:rPr>
  </w:style>
  <w:style w:type="table" w:styleId="Grilledutableau">
    <w:name w:val="Table Grid"/>
    <w:basedOn w:val="TableauNormal"/>
    <w:uiPriority w:val="39"/>
    <w:rsid w:val="00EE5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3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ABONTE\Documents\Mod&#232;les%20Office%20personnalis&#233;s\modelec2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modelec23.dotx</Template>
  <TotalTime>1745</TotalTime>
  <Pages>3</Pages>
  <Words>179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420-C32 WEb I</vt:lpstr>
    </vt:vector>
  </TitlesOfParts>
  <Company>CVM</Company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420-C32 WEb I</dc:title>
  <dc:subject/>
  <dc:creator>Labonté Éric</dc:creator>
  <cp:keywords/>
  <dc:description/>
  <cp:lastModifiedBy>Labonté Éric</cp:lastModifiedBy>
  <cp:revision>31</cp:revision>
  <dcterms:created xsi:type="dcterms:W3CDTF">2023-01-25T19:40:00Z</dcterms:created>
  <dcterms:modified xsi:type="dcterms:W3CDTF">2023-02-15T01:18:00Z</dcterms:modified>
</cp:coreProperties>
</file>